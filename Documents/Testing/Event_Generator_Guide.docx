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7B2735E0" w14:textId="13620341" w:rsidR="00D63032" w:rsidRDefault="00B10A64">
          <w:pPr>
            <w:pStyle w:val="Logo"/>
          </w:pPr>
          <w:sdt>
            <w:sdtPr>
              <w:alias w:val="Click icon at right to replace logo"/>
              <w:tag w:val="Click icon at right to replace logo"/>
              <w:id w:val="-2090688503"/>
              <w:showingPlcHdr/>
              <w:picture/>
            </w:sdtPr>
            <w:sdtEndPr/>
            <w:sdtContent>
              <w:r w:rsidR="007678A9">
                <w:rPr>
                  <w:noProof/>
                  <w:lang w:eastAsia="en-US"/>
                </w:rPr>
                <w:drawing>
                  <wp:inline distT="0" distB="0" distL="0" distR="0" wp14:anchorId="424DBEFE" wp14:editId="406B7B24">
                    <wp:extent cx="1905000" cy="1428638"/>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1905000" cy="1428638"/>
                            </a:xfrm>
                            <a:prstGeom prst="rect">
                              <a:avLst/>
                            </a:prstGeom>
                            <a:noFill/>
                            <a:ln>
                              <a:noFill/>
                            </a:ln>
                          </pic:spPr>
                        </pic:pic>
                      </a:graphicData>
                    </a:graphic>
                  </wp:inline>
                </w:drawing>
              </w:r>
            </w:sdtContent>
          </w:sdt>
          <w:r w:rsidR="006D0371">
            <w:rPr>
              <w:noProof/>
              <w:lang w:eastAsia="en-US"/>
            </w:rPr>
            <mc:AlternateContent>
              <mc:Choice Requires="wps">
                <w:drawing>
                  <wp:anchor distT="0" distB="0" distL="114300" distR="114300" simplePos="0" relativeHeight="251660288" behindDoc="0" locked="0" layoutInCell="1" allowOverlap="1" wp14:anchorId="00A86DB5" wp14:editId="58855C32">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4064D162" w:rsidR="005A5D2E" w:rsidRDefault="005E58CC">
                                          <w:pPr>
                                            <w:pStyle w:val="ContactInfo"/>
                                          </w:pPr>
                                          <w:r>
                                            <w:t xml:space="preserve">Cisco Dynamic </w:t>
                                          </w:r>
                                          <w:proofErr w:type="spellStart"/>
                                          <w:r>
                                            <w:t>RevProxy</w:t>
                                          </w:r>
                                          <w:proofErr w:type="spellEnd"/>
                                          <w:r>
                                            <w:br/>
                                            <w:t>Senior Design</w:t>
                                          </w:r>
                                          <w:r>
                                            <w:b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6B707D0A" w:rsidR="005E58CC" w:rsidRDefault="005E58CC">
                                      <w:pPr>
                                        <w:pStyle w:val="ContactInfo"/>
                                        <w:jc w:val="right"/>
                                      </w:pPr>
                                      <w:r>
                                        <w:t>Cecil Hutchings</w:t>
                                      </w:r>
                                    </w:p>
                                  </w:tc>
                                </w:tr>
                              </w:tbl>
                              <w:p w14:paraId="1AAF2F27" w14:textId="77777777" w:rsidR="005A5D2E" w:rsidRDefault="005A5D2E">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0A86DB5"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4064D162" w:rsidR="005A5D2E" w:rsidRDefault="005E58CC">
                                    <w:pPr>
                                      <w:pStyle w:val="ContactInfo"/>
                                    </w:pPr>
                                    <w:r>
                                      <w:t xml:space="preserve">Cisco Dynamic </w:t>
                                    </w:r>
                                    <w:proofErr w:type="spellStart"/>
                                    <w:r>
                                      <w:t>RevProxy</w:t>
                                    </w:r>
                                    <w:proofErr w:type="spellEnd"/>
                                    <w:r>
                                      <w:br/>
                                      <w:t>Senior Design</w:t>
                                    </w:r>
                                    <w:r>
                                      <w:b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6B707D0A" w:rsidR="005E58CC" w:rsidRDefault="005E58CC">
                                <w:pPr>
                                  <w:pStyle w:val="ContactInfo"/>
                                  <w:jc w:val="right"/>
                                </w:pPr>
                                <w:r>
                                  <w:t>Cecil Hutchings</w:t>
                                </w:r>
                              </w:p>
                            </w:tc>
                          </w:tr>
                        </w:tbl>
                        <w:p w14:paraId="1AAF2F27" w14:textId="77777777" w:rsidR="005A5D2E" w:rsidRDefault="005A5D2E">
                          <w:pPr>
                            <w:pStyle w:val="TableSpace"/>
                          </w:pPr>
                        </w:p>
                      </w:txbxContent>
                    </v:textbox>
                    <w10:wrap type="topAndBottom" anchorx="margin" anchory="margin"/>
                  </v:shape>
                </w:pict>
              </mc:Fallback>
            </mc:AlternateContent>
          </w:r>
        </w:p>
        <w:p w14:paraId="2A4ABFB2" w14:textId="77777777" w:rsidR="00D63032" w:rsidRDefault="00D63032"/>
        <w:p w14:paraId="3D048D86" w14:textId="5F0FF57F" w:rsidR="00D63032" w:rsidRDefault="009573A9">
          <w:r>
            <w:rPr>
              <w:noProof/>
              <w:lang w:eastAsia="en-US"/>
            </w:rPr>
            <mc:AlternateContent>
              <mc:Choice Requires="wps">
                <w:drawing>
                  <wp:anchor distT="0" distB="0" distL="114300" distR="114300" simplePos="0" relativeHeight="251659264" behindDoc="0" locked="0" layoutInCell="1" allowOverlap="1" wp14:anchorId="67C10D20" wp14:editId="742182BA">
                    <wp:simplePos x="0" y="0"/>
                    <wp:positionH relativeFrom="margin">
                      <wp:align>right</wp:align>
                    </wp:positionH>
                    <wp:positionV relativeFrom="margin">
                      <wp:posOffset>2914650</wp:posOffset>
                    </wp:positionV>
                    <wp:extent cx="5934075" cy="1463040"/>
                    <wp:effectExtent l="0" t="0" r="9525"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93407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06D04" w14:textId="02F3AC00" w:rsidR="005A5D2E" w:rsidRDefault="00B10A64">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E58CC">
                                      <w:t>Event Generator</w:t>
                                    </w:r>
                                    <w:r w:rsidR="00AE71C0">
                                      <w:t xml:space="preserve"> </w:t>
                                    </w:r>
                                    <w:r w:rsidR="005E58CC">
                                      <w:t>(AWS Simulator)</w:t>
                                    </w:r>
                                  </w:sdtContent>
                                </w:sdt>
                              </w:p>
                              <w:p w14:paraId="3892FC7C" w14:textId="77777777" w:rsidR="005A5D2E" w:rsidRDefault="00B10A64">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A5D2E">
                                      <w:t>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C10D20" id="Text Box 2" o:spid="_x0000_s1027" type="#_x0000_t202" alt="Text box displaying document title and subtitle" style="position:absolute;margin-left:416.05pt;margin-top:229.5pt;width:467.2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" filled="f" stroked="f" strokeweight=".5pt">
                    <v:textbox style="mso-fit-shape-to-text:t" inset="0,0,0,0">
                      <w:txbxContent>
                        <w:p w14:paraId="0EF06D04" w14:textId="02F3AC00" w:rsidR="005A5D2E" w:rsidRDefault="00B10A64">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E58CC">
                                <w:t>Event Generator</w:t>
                              </w:r>
                              <w:r w:rsidR="00AE71C0">
                                <w:t xml:space="preserve"> </w:t>
                              </w:r>
                              <w:r w:rsidR="005E58CC">
                                <w:t>(AWS Simulator)</w:t>
                              </w:r>
                            </w:sdtContent>
                          </w:sdt>
                        </w:p>
                        <w:p w14:paraId="3892FC7C" w14:textId="77777777" w:rsidR="005A5D2E" w:rsidRDefault="00B10A64">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A5D2E">
                                <w:t>Guide</w:t>
                              </w:r>
                            </w:sdtContent>
                          </w:sdt>
                        </w:p>
                      </w:txbxContent>
                    </v:textbox>
                    <w10:wrap type="topAndBottom" anchorx="margin" anchory="margin"/>
                  </v:shape>
                </w:pict>
              </mc:Fallback>
            </mc:AlternateContent>
          </w:r>
          <w:r w:rsidR="006D0371">
            <w:br w:type="page"/>
          </w:r>
        </w:p>
      </w:sdtContent>
    </w:sdt>
    <w:p w14:paraId="5178A697" w14:textId="77777777" w:rsidR="00D63032" w:rsidRDefault="006D0371">
      <w:pPr>
        <w:pStyle w:val="Heading1"/>
      </w:pPr>
      <w:bookmarkStart w:id="0" w:name="_Toc511727147"/>
      <w:r>
        <w:lastRenderedPageBreak/>
        <w:t>Summary</w:t>
      </w:r>
      <w:bookmarkEnd w:id="0"/>
    </w:p>
    <w:p w14:paraId="1C9BD596" w14:textId="0099C859" w:rsidR="00ED7B30" w:rsidRPr="00AE71C0" w:rsidRDefault="007F2AA6">
      <w:pPr>
        <w:rPr>
          <w:b/>
          <w:sz w:val="26"/>
          <w:szCs w:val="26"/>
        </w:rPr>
      </w:pPr>
      <w:r w:rsidRPr="00AE71C0">
        <w:rPr>
          <w:b/>
          <w:sz w:val="26"/>
          <w:szCs w:val="26"/>
        </w:rPr>
        <w:t xml:space="preserve">This Document serves as a guide to using </w:t>
      </w:r>
      <w:r w:rsidR="009573A9" w:rsidRPr="00AE71C0">
        <w:rPr>
          <w:b/>
          <w:sz w:val="26"/>
          <w:szCs w:val="26"/>
        </w:rPr>
        <w:t xml:space="preserve">the </w:t>
      </w:r>
      <w:r w:rsidR="005E58CC" w:rsidRPr="00AE71C0">
        <w:rPr>
          <w:b/>
          <w:sz w:val="26"/>
          <w:szCs w:val="26"/>
        </w:rPr>
        <w:t xml:space="preserve">AWS event simulator.  </w:t>
      </w:r>
    </w:p>
    <w:p w14:paraId="7026B700" w14:textId="3722FB8B" w:rsidR="005E58CC" w:rsidRPr="005E58CC" w:rsidRDefault="005E58CC" w:rsidP="00AE71C0">
      <w:pPr>
        <w:pStyle w:val="Heading1"/>
      </w:pPr>
      <w:bookmarkStart w:id="1" w:name="_Installation"/>
      <w:bookmarkStart w:id="2" w:name="_Toc511727148"/>
      <w:bookmarkEnd w:id="1"/>
      <w:r>
        <w:t>Opening the Application</w:t>
      </w:r>
      <w:bookmarkEnd w:id="2"/>
    </w:p>
    <w:p w14:paraId="09479ED2" w14:textId="05786A76" w:rsidR="00A42B2F" w:rsidRDefault="005E58CC" w:rsidP="005E58CC">
      <w:pPr>
        <w:pStyle w:val="Heading2"/>
        <w:numPr>
          <w:ilvl w:val="0"/>
          <w:numId w:val="17"/>
        </w:numPr>
      </w:pPr>
      <w:bookmarkStart w:id="3" w:name="_Toc511727149"/>
      <w:r>
        <w:t>Copy and paste the following address in a web browser:</w:t>
      </w:r>
      <w:r>
        <w:br/>
      </w:r>
      <w:hyperlink r:id="rId11" w:history="1">
        <w:r w:rsidRPr="00C26659">
          <w:rPr>
            <w:rStyle w:val="Hyperlink"/>
          </w:rPr>
          <w:t>https://cseventgenerator.herokuapp.com/</w:t>
        </w:r>
        <w:bookmarkEnd w:id="3"/>
      </w:hyperlink>
      <w:r>
        <w:t xml:space="preserve"> </w:t>
      </w:r>
    </w:p>
    <w:p w14:paraId="35A14356" w14:textId="1836F41A" w:rsidR="00AB23CA" w:rsidRPr="00AB23CA" w:rsidRDefault="00AB23CA" w:rsidP="00AB23CA">
      <w:pPr>
        <w:pStyle w:val="ListParagraph"/>
        <w:numPr>
          <w:ilvl w:val="0"/>
          <w:numId w:val="17"/>
        </w:numPr>
        <w:rPr>
          <w:b/>
          <w:sz w:val="26"/>
          <w:szCs w:val="26"/>
        </w:rPr>
      </w:pPr>
      <w:r>
        <w:rPr>
          <w:noProof/>
        </w:rPr>
        <w:drawing>
          <wp:anchor distT="0" distB="0" distL="114300" distR="114300" simplePos="0" relativeHeight="251661312" behindDoc="0" locked="0" layoutInCell="1" allowOverlap="1" wp14:anchorId="16E3F9D0" wp14:editId="468C80EA">
            <wp:simplePos x="0" y="0"/>
            <wp:positionH relativeFrom="margin">
              <wp:align>center</wp:align>
            </wp:positionH>
            <wp:positionV relativeFrom="paragraph">
              <wp:posOffset>325755</wp:posOffset>
            </wp:positionV>
            <wp:extent cx="7303708" cy="3581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3708"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3CA">
        <w:rPr>
          <w:b/>
          <w:sz w:val="26"/>
          <w:szCs w:val="26"/>
        </w:rPr>
        <w:t xml:space="preserve">You should </w:t>
      </w:r>
      <w:r w:rsidR="000D1C62">
        <w:rPr>
          <w:b/>
          <w:sz w:val="26"/>
          <w:szCs w:val="26"/>
        </w:rPr>
        <w:t xml:space="preserve">see </w:t>
      </w:r>
      <w:bookmarkStart w:id="4" w:name="_GoBack"/>
      <w:bookmarkEnd w:id="4"/>
      <w:r w:rsidRPr="00AB23CA">
        <w:rPr>
          <w:b/>
          <w:sz w:val="26"/>
          <w:szCs w:val="26"/>
        </w:rPr>
        <w:t>something like the following:</w:t>
      </w:r>
    </w:p>
    <w:p w14:paraId="01C9340E" w14:textId="173A72FB" w:rsidR="005E58CC" w:rsidRDefault="005E58CC" w:rsidP="005E58CC"/>
    <w:p w14:paraId="6F33CDCF" w14:textId="77777777" w:rsidR="00AE71C0" w:rsidRPr="00AE71C0" w:rsidRDefault="00AB23CA" w:rsidP="005E58CC">
      <w:pPr>
        <w:rPr>
          <w:b/>
          <w:sz w:val="26"/>
          <w:szCs w:val="26"/>
        </w:rPr>
      </w:pPr>
      <w:r w:rsidRPr="00AE71C0">
        <w:rPr>
          <w:b/>
          <w:sz w:val="26"/>
          <w:szCs w:val="26"/>
        </w:rPr>
        <w:t xml:space="preserve">Each entry in the table portrays and instance (an application/machine running on AWS). </w:t>
      </w:r>
      <w:proofErr w:type="gramStart"/>
      <w:r w:rsidRPr="00AE71C0">
        <w:rPr>
          <w:b/>
          <w:sz w:val="26"/>
          <w:szCs w:val="26"/>
        </w:rPr>
        <w:t>For the purpose of</w:t>
      </w:r>
      <w:proofErr w:type="gramEnd"/>
      <w:r w:rsidRPr="00AE71C0">
        <w:rPr>
          <w:b/>
          <w:sz w:val="26"/>
          <w:szCs w:val="26"/>
        </w:rPr>
        <w:t xml:space="preserve"> the simulation, run statuses are retrieved from a Server that holds the running applications and their resources. The server is meant to simulate Cisco’s dynamic reverse proxy that our team built for them. You can find more information on the server documentation.</w:t>
      </w:r>
      <w:r w:rsidR="00AE71C0">
        <w:rPr>
          <w:b/>
          <w:sz w:val="26"/>
          <w:szCs w:val="26"/>
        </w:rPr>
        <w:br/>
      </w:r>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AE71C0" w14:paraId="2DF58A66" w14:textId="77777777" w:rsidTr="004A11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16B7E8D" w14:textId="77777777" w:rsidR="00AE71C0" w:rsidRDefault="00AE71C0" w:rsidP="004A115D">
            <w:pPr>
              <w:pStyle w:val="Icon"/>
            </w:pPr>
            <w:r>
              <w:rPr>
                <w:noProof/>
                <w:lang w:eastAsia="en-US"/>
              </w:rPr>
              <mc:AlternateContent>
                <mc:Choice Requires="wpg">
                  <w:drawing>
                    <wp:inline distT="0" distB="0" distL="0" distR="0" wp14:anchorId="3FCB35E9" wp14:editId="71DFF0BA">
                      <wp:extent cx="228600" cy="228600"/>
                      <wp:effectExtent l="0" t="0" r="0" b="0"/>
                      <wp:docPr id="8"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Oval 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0" name="Freeform 8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ADE746" id="Group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">
                      <v:oval id="Oval 9"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" fillcolor="#f24f4f [3204]" stroked="f" strokeweight="0">
                        <v:stroke joinstyle="miter"/>
                        <o:lock v:ext="edit" aspectratio="t"/>
                      </v:oval>
                      <v:shape id="Freeform 8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03E2C6E9" w14:textId="4EC1AF34" w:rsidR="00AE71C0" w:rsidRPr="00A42B2F" w:rsidRDefault="00AE71C0" w:rsidP="004A115D">
            <w:pPr>
              <w:pStyle w:val="Tip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Note: Run status displays are updated every 30 seconds, or whenever an event is fired off. If multiple users are running the event generator at the same time a maximum delay of 30 seconds will be present for correct run status displays.</w:t>
            </w:r>
          </w:p>
        </w:tc>
      </w:tr>
    </w:tbl>
    <w:p w14:paraId="3859BA6F" w14:textId="3276C858" w:rsidR="00AB23CA" w:rsidRPr="00AE71C0" w:rsidRDefault="00AE71C0" w:rsidP="00AE71C0">
      <w:pPr>
        <w:tabs>
          <w:tab w:val="left" w:pos="1710"/>
        </w:tabs>
        <w:rPr>
          <w:b/>
          <w:sz w:val="26"/>
          <w:szCs w:val="26"/>
        </w:rPr>
      </w:pPr>
      <w:r>
        <w:rPr>
          <w:b/>
          <w:sz w:val="26"/>
          <w:szCs w:val="26"/>
        </w:rPr>
        <w:tab/>
      </w:r>
    </w:p>
    <w:p w14:paraId="001A2CE9" w14:textId="07CAC8AE" w:rsidR="005E58CC" w:rsidRPr="005E58CC" w:rsidRDefault="005E58CC" w:rsidP="005E58CC">
      <w:pPr>
        <w:pStyle w:val="Heading1"/>
      </w:pPr>
      <w:bookmarkStart w:id="5" w:name="_Toc511727150"/>
      <w:r>
        <w:lastRenderedPageBreak/>
        <w:t xml:space="preserve">Sending Events </w:t>
      </w:r>
      <w:r w:rsidR="00AE71C0">
        <w:t>to the</w:t>
      </w:r>
      <w:r>
        <w:t xml:space="preserve"> Server</w:t>
      </w:r>
      <w:bookmarkEnd w:id="5"/>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A42B2F" w14:paraId="5AC64E4F" w14:textId="77777777" w:rsidTr="00FA4053">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1BA483AE" w14:textId="77777777" w:rsidR="00A42B2F" w:rsidRDefault="00A42B2F" w:rsidP="00FA4053">
            <w:pPr>
              <w:pStyle w:val="Icon"/>
            </w:pPr>
            <w:r>
              <w:rPr>
                <w:noProof/>
                <w:lang w:eastAsia="en-US"/>
              </w:rPr>
              <mc:AlternateContent>
                <mc:Choice Requires="wpg">
                  <w:drawing>
                    <wp:inline distT="0" distB="0" distL="0" distR="0" wp14:anchorId="04B70259" wp14:editId="7BE1B50B">
                      <wp:extent cx="228600" cy="228600"/>
                      <wp:effectExtent l="0" t="0" r="0" b="0"/>
                      <wp:docPr id="265"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66" name="Oval 266"/>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67" name="Freeform 8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29426DB" id="Group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">
                      <v:oval id="Oval 266"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" fillcolor="#f24f4f [3204]" stroked="f" strokeweight="0">
                        <v:stroke joinstyle="miter"/>
                        <o:lock v:ext="edit" aspectratio="t"/>
                      </v:oval>
                      <v:shape id="Freeform 8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32EF052" w14:textId="65376857" w:rsidR="00A42B2F" w:rsidRPr="00A42B2F" w:rsidRDefault="005E58CC" w:rsidP="00FA4053">
            <w:pPr>
              <w:pStyle w:val="Tip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Note: Run status displays of instances in the event simulator will read unavailable unless the server is running. </w:t>
            </w:r>
            <w:proofErr w:type="gramStart"/>
            <w:r>
              <w:rPr>
                <w:sz w:val="20"/>
                <w:szCs w:val="20"/>
              </w:rPr>
              <w:t>In order to</w:t>
            </w:r>
            <w:proofErr w:type="gramEnd"/>
            <w:r>
              <w:rPr>
                <w:sz w:val="20"/>
                <w:szCs w:val="20"/>
              </w:rPr>
              <w:t xml:space="preserve"> get the server running follow the server instruction documentation.</w:t>
            </w:r>
          </w:p>
        </w:tc>
      </w:tr>
    </w:tbl>
    <w:p w14:paraId="309FC9C6" w14:textId="796480B5" w:rsidR="005E58CC" w:rsidRDefault="005E58CC" w:rsidP="005E58CC">
      <w:pPr>
        <w:rPr>
          <w:b/>
          <w:sz w:val="26"/>
          <w:szCs w:val="26"/>
        </w:rPr>
      </w:pPr>
    </w:p>
    <w:p w14:paraId="1FAA970B" w14:textId="7C8CB6E2" w:rsidR="005E58CC" w:rsidRDefault="005E58CC" w:rsidP="005E58CC">
      <w:pPr>
        <w:rPr>
          <w:b/>
          <w:sz w:val="26"/>
          <w:szCs w:val="26"/>
        </w:rPr>
      </w:pPr>
      <w:r>
        <w:rPr>
          <w:b/>
          <w:sz w:val="26"/>
          <w:szCs w:val="26"/>
        </w:rPr>
        <w:t>There are two methods to simulate events being sent to the server:</w:t>
      </w:r>
    </w:p>
    <w:p w14:paraId="491DC2BB" w14:textId="5723FA57" w:rsidR="005E58CC" w:rsidRDefault="005E58CC" w:rsidP="005E58CC">
      <w:pPr>
        <w:pStyle w:val="ListParagraph"/>
        <w:numPr>
          <w:ilvl w:val="0"/>
          <w:numId w:val="23"/>
        </w:numPr>
        <w:rPr>
          <w:b/>
          <w:sz w:val="26"/>
          <w:szCs w:val="26"/>
        </w:rPr>
      </w:pPr>
      <w:r>
        <w:rPr>
          <w:b/>
          <w:sz w:val="26"/>
          <w:szCs w:val="26"/>
        </w:rPr>
        <w:t>Manual Send Events</w:t>
      </w:r>
    </w:p>
    <w:p w14:paraId="532B95E9" w14:textId="74F76641" w:rsidR="00A42B2F" w:rsidRDefault="00AB23CA" w:rsidP="005E58CC">
      <w:pPr>
        <w:pStyle w:val="ListParagraph"/>
        <w:numPr>
          <w:ilvl w:val="1"/>
          <w:numId w:val="23"/>
        </w:numPr>
        <w:rPr>
          <w:b/>
          <w:sz w:val="26"/>
          <w:szCs w:val="26"/>
        </w:rPr>
      </w:pPr>
      <w:r>
        <w:rPr>
          <w:b/>
          <w:noProof/>
          <w:sz w:val="26"/>
          <w:szCs w:val="26"/>
        </w:rPr>
        <w:drawing>
          <wp:anchor distT="0" distB="0" distL="114300" distR="114300" simplePos="0" relativeHeight="251662336" behindDoc="0" locked="0" layoutInCell="1" allowOverlap="1" wp14:anchorId="6B420815" wp14:editId="55D5956F">
            <wp:simplePos x="0" y="0"/>
            <wp:positionH relativeFrom="column">
              <wp:posOffset>-838200</wp:posOffset>
            </wp:positionH>
            <wp:positionV relativeFrom="paragraph">
              <wp:posOffset>928370</wp:posOffset>
            </wp:positionV>
            <wp:extent cx="7677150" cy="39249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77150" cy="392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8CC">
        <w:rPr>
          <w:b/>
          <w:sz w:val="26"/>
          <w:szCs w:val="26"/>
        </w:rPr>
        <w:t>Single Instance Event</w:t>
      </w:r>
      <w:r w:rsidR="005E58CC">
        <w:rPr>
          <w:b/>
          <w:sz w:val="26"/>
          <w:szCs w:val="26"/>
        </w:rPr>
        <w:br/>
      </w:r>
      <w:r>
        <w:rPr>
          <w:b/>
          <w:sz w:val="26"/>
          <w:szCs w:val="26"/>
        </w:rPr>
        <w:t>Under the column “Run/Terminate”, click on the button ‘Run’ to send a run event to the server for that instance. Likewise, for the ‘Terminate’ button.</w:t>
      </w:r>
      <w:r w:rsidR="005E58CC">
        <w:rPr>
          <w:b/>
          <w:sz w:val="26"/>
          <w:szCs w:val="26"/>
        </w:rPr>
        <w:br/>
      </w:r>
    </w:p>
    <w:p w14:paraId="6F2AC604" w14:textId="6D2ED231" w:rsidR="00AB23CA" w:rsidRDefault="00AB23CA" w:rsidP="005E58CC">
      <w:pPr>
        <w:pStyle w:val="ListParagraph"/>
        <w:numPr>
          <w:ilvl w:val="1"/>
          <w:numId w:val="23"/>
        </w:numPr>
        <w:rPr>
          <w:b/>
          <w:sz w:val="26"/>
          <w:szCs w:val="26"/>
        </w:rPr>
      </w:pPr>
      <w:r>
        <w:rPr>
          <w:b/>
          <w:sz w:val="26"/>
          <w:szCs w:val="26"/>
        </w:rPr>
        <w:t>To start from a fresh slate or to populate the server with all instances, use the ‘Terminate All’ and ‘Run All’ buttons respectively.</w:t>
      </w:r>
    </w:p>
    <w:p w14:paraId="57D2F597" w14:textId="21F08E57" w:rsidR="00AB23CA" w:rsidRPr="00AB23CA" w:rsidRDefault="00AB23CA" w:rsidP="00AB23CA">
      <w:pPr>
        <w:pStyle w:val="ListParagraph"/>
        <w:numPr>
          <w:ilvl w:val="0"/>
          <w:numId w:val="23"/>
        </w:numPr>
        <w:rPr>
          <w:b/>
          <w:sz w:val="26"/>
          <w:szCs w:val="26"/>
        </w:rPr>
      </w:pPr>
      <w:r>
        <w:rPr>
          <w:b/>
          <w:noProof/>
          <w:sz w:val="26"/>
          <w:szCs w:val="26"/>
        </w:rPr>
        <w:lastRenderedPageBreak/>
        <w:drawing>
          <wp:anchor distT="0" distB="0" distL="114300" distR="114300" simplePos="0" relativeHeight="251663360" behindDoc="0" locked="0" layoutInCell="1" allowOverlap="1" wp14:anchorId="5CEA329E" wp14:editId="611FC4FC">
            <wp:simplePos x="0" y="0"/>
            <wp:positionH relativeFrom="margin">
              <wp:align>center</wp:align>
            </wp:positionH>
            <wp:positionV relativeFrom="paragraph">
              <wp:posOffset>466090</wp:posOffset>
            </wp:positionV>
            <wp:extent cx="7455297" cy="27527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5297"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6"/>
          <w:szCs w:val="26"/>
        </w:rPr>
        <w:t>Automatic Events – To have events fire off automatically, toggle the “Enable/Disable Automatic Events” toggle button:</w:t>
      </w:r>
      <w:r>
        <w:rPr>
          <w:b/>
          <w:sz w:val="26"/>
          <w:szCs w:val="26"/>
        </w:rPr>
        <w:br/>
        <w:t>You will now see that each instance contains a duration under the ‘Event Interval’ column. This is the duration between automatic events being fired. That is, if the time runs out and the instance is running then a terminate event will fire. And visa-versa if the instance is terminated.</w:t>
      </w:r>
      <w:r w:rsidR="00AE71C0">
        <w:rPr>
          <w:b/>
          <w:sz w:val="26"/>
          <w:szCs w:val="26"/>
        </w:rPr>
        <w:br/>
      </w:r>
      <w:r w:rsidR="00AE71C0">
        <w:rPr>
          <w:b/>
          <w:sz w:val="26"/>
          <w:szCs w:val="26"/>
        </w:rPr>
        <w:br/>
        <w:t>To change the event interval simply click and drag on the slider next to the “Enable/Disable Automatic Events” toggle. This will generate new random intervals with a minimum interval of 1 minute.</w:t>
      </w:r>
      <w:r w:rsidR="00AE71C0">
        <w:rPr>
          <w:b/>
          <w:sz w:val="26"/>
          <w:szCs w:val="26"/>
        </w:rPr>
        <w:br/>
      </w:r>
      <w:r w:rsidR="00AE71C0">
        <w:rPr>
          <w:b/>
          <w:sz w:val="26"/>
          <w:szCs w:val="26"/>
        </w:rPr>
        <w:br/>
        <w:t>To disable automatic events click on the toggle button so that it displays ‘off’.</w:t>
      </w:r>
    </w:p>
    <w:sectPr w:rsidR="00AB23CA" w:rsidRPr="00AB23CA">
      <w:footerReference w:type="default" r:id="rId1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B3D93" w14:textId="77777777" w:rsidR="00B10A64" w:rsidRDefault="00B10A64">
      <w:pPr>
        <w:spacing w:after="0" w:line="240" w:lineRule="auto"/>
      </w:pPr>
      <w:r>
        <w:separator/>
      </w:r>
    </w:p>
  </w:endnote>
  <w:endnote w:type="continuationSeparator" w:id="0">
    <w:p w14:paraId="50C72F40" w14:textId="77777777" w:rsidR="00B10A64" w:rsidRDefault="00B10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2C65E" w14:textId="5AD8E14C" w:rsidR="005A5D2E" w:rsidRDefault="00B10A64">
    <w:pPr>
      <w:pStyle w:val="Footer"/>
    </w:pPr>
    <w:sdt>
      <w:sdtPr>
        <w:alias w:val="Title"/>
        <w:tag w:val=""/>
        <w:id w:val="280004402"/>
        <w:placeholder>
          <w:docPart w:val="66A926E016D44873AF829FCA43485D39"/>
        </w:placeholder>
        <w:dataBinding w:prefixMappings="xmlns:ns0='http://purl.org/dc/elements/1.1/' xmlns:ns1='http://schemas.openxmlformats.org/package/2006/metadata/core-properties' " w:xpath="/ns1:coreProperties[1]/ns0:title[1]" w:storeItemID="{6C3C8BC8-F283-45AE-878A-BAB7291924A1}"/>
        <w:text/>
      </w:sdtPr>
      <w:sdtEndPr/>
      <w:sdtContent>
        <w:r w:rsidR="00AE71C0">
          <w:t>Event Generator (AWS Simulator)</w:t>
        </w:r>
      </w:sdtContent>
    </w:sdt>
    <w:r w:rsidR="005A5D2E">
      <w:t xml:space="preserve"> - </w:t>
    </w:r>
    <w:sdt>
      <w:sdtPr>
        <w:alias w:val="Date"/>
        <w:tag w:val=""/>
        <w:id w:val="-1976370188"/>
        <w:placeholder>
          <w:docPart w:val="A23E41F848954269B764FC88DF965502"/>
        </w:placeholder>
        <w:dataBinding w:prefixMappings="xmlns:ns0='http://schemas.microsoft.com/office/2006/coverPageProps' " w:xpath="/ns0:CoverPageProperties[1]/ns0:PublishDate[1]" w:storeItemID="{55AF091B-3C7A-41E3-B477-F2FDAA23CFDA}"/>
        <w:date w:fullDate="2018-04-08T00:00:00Z">
          <w:dateFormat w:val="MMMM yyyy"/>
          <w:lid w:val="en-US"/>
          <w:storeMappedDataAs w:val="dateTime"/>
          <w:calendar w:val="gregorian"/>
        </w:date>
      </w:sdtPr>
      <w:sdtEndPr/>
      <w:sdtContent>
        <w:r w:rsidR="009573A9">
          <w:t>April 2018</w:t>
        </w:r>
      </w:sdtContent>
    </w:sdt>
    <w:r w:rsidR="005A5D2E">
      <w:ptab w:relativeTo="margin" w:alignment="right" w:leader="none"/>
    </w:r>
    <w:r w:rsidR="005A5D2E">
      <w:fldChar w:fldCharType="begin"/>
    </w:r>
    <w:r w:rsidR="005A5D2E">
      <w:instrText xml:space="preserve"> PAGE   \* MERGEFORMAT </w:instrText>
    </w:r>
    <w:r w:rsidR="005A5D2E">
      <w:fldChar w:fldCharType="separate"/>
    </w:r>
    <w:r w:rsidR="005568FE">
      <w:rPr>
        <w:noProof/>
      </w:rPr>
      <w:t>4</w:t>
    </w:r>
    <w:r w:rsidR="005A5D2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E25C6" w14:textId="77777777" w:rsidR="00B10A64" w:rsidRDefault="00B10A64">
      <w:pPr>
        <w:spacing w:after="0" w:line="240" w:lineRule="auto"/>
      </w:pPr>
      <w:r>
        <w:separator/>
      </w:r>
    </w:p>
  </w:footnote>
  <w:footnote w:type="continuationSeparator" w:id="0">
    <w:p w14:paraId="710CC5D9" w14:textId="77777777" w:rsidR="00B10A64" w:rsidRDefault="00B10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ED0"/>
    <w:multiLevelType w:val="multilevel"/>
    <w:tmpl w:val="A6989DD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Symbol" w:hAnsi="Symbol" w:hint="default"/>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F1E52"/>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D0CCB"/>
    <w:multiLevelType w:val="hybridMultilevel"/>
    <w:tmpl w:val="34ECB4B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B4ACE"/>
    <w:multiLevelType w:val="hybridMultilevel"/>
    <w:tmpl w:val="D200CC80"/>
    <w:lvl w:ilvl="0" w:tplc="E362BDC8">
      <w:start w:val="1"/>
      <w:numFmt w:val="lowerLetter"/>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A0439"/>
    <w:multiLevelType w:val="hybridMultilevel"/>
    <w:tmpl w:val="73CE2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A5CCC"/>
    <w:multiLevelType w:val="hybridMultilevel"/>
    <w:tmpl w:val="F4E0C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16BBD"/>
    <w:multiLevelType w:val="hybridMultilevel"/>
    <w:tmpl w:val="FA16C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E68BD"/>
    <w:multiLevelType w:val="hybridMultilevel"/>
    <w:tmpl w:val="E696A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91308"/>
    <w:multiLevelType w:val="hybridMultilevel"/>
    <w:tmpl w:val="AE2A08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F607C7"/>
    <w:multiLevelType w:val="hybridMultilevel"/>
    <w:tmpl w:val="0D40D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C35CE"/>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FD2EFB"/>
    <w:multiLevelType w:val="hybridMultilevel"/>
    <w:tmpl w:val="1A1C1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E651C"/>
    <w:multiLevelType w:val="hybridMultilevel"/>
    <w:tmpl w:val="517A1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45768"/>
    <w:multiLevelType w:val="hybridMultilevel"/>
    <w:tmpl w:val="0A94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71C9F"/>
    <w:multiLevelType w:val="hybridMultilevel"/>
    <w:tmpl w:val="07C221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186F33"/>
    <w:multiLevelType w:val="hybridMultilevel"/>
    <w:tmpl w:val="2E7C9FC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D49A7"/>
    <w:multiLevelType w:val="hybridMultilevel"/>
    <w:tmpl w:val="80A47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D01AAF"/>
    <w:multiLevelType w:val="hybridMultilevel"/>
    <w:tmpl w:val="9E849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743A6"/>
    <w:multiLevelType w:val="hybridMultilevel"/>
    <w:tmpl w:val="D4C06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927DCA"/>
    <w:multiLevelType w:val="hybridMultilevel"/>
    <w:tmpl w:val="EA08C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8"/>
  </w:num>
  <w:num w:numId="4">
    <w:abstractNumId w:val="20"/>
  </w:num>
  <w:num w:numId="5">
    <w:abstractNumId w:val="19"/>
  </w:num>
  <w:num w:numId="6">
    <w:abstractNumId w:val="9"/>
  </w:num>
  <w:num w:numId="7">
    <w:abstractNumId w:val="15"/>
  </w:num>
  <w:num w:numId="8">
    <w:abstractNumId w:val="21"/>
  </w:num>
  <w:num w:numId="9">
    <w:abstractNumId w:val="0"/>
  </w:num>
  <w:num w:numId="10">
    <w:abstractNumId w:val="17"/>
  </w:num>
  <w:num w:numId="11">
    <w:abstractNumId w:val="1"/>
  </w:num>
  <w:num w:numId="12">
    <w:abstractNumId w:val="10"/>
  </w:num>
  <w:num w:numId="13">
    <w:abstractNumId w:val="3"/>
  </w:num>
  <w:num w:numId="14">
    <w:abstractNumId w:val="12"/>
  </w:num>
  <w:num w:numId="15">
    <w:abstractNumId w:val="18"/>
  </w:num>
  <w:num w:numId="16">
    <w:abstractNumId w:val="2"/>
  </w:num>
  <w:num w:numId="17">
    <w:abstractNumId w:val="11"/>
  </w:num>
  <w:num w:numId="18">
    <w:abstractNumId w:val="13"/>
  </w:num>
  <w:num w:numId="19">
    <w:abstractNumId w:val="5"/>
  </w:num>
  <w:num w:numId="20">
    <w:abstractNumId w:val="22"/>
  </w:num>
  <w:num w:numId="21">
    <w:abstractNumId w:val="6"/>
  </w:num>
  <w:num w:numId="22">
    <w:abstractNumId w:val="1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371"/>
    <w:rsid w:val="00020926"/>
    <w:rsid w:val="000547D5"/>
    <w:rsid w:val="00055DD3"/>
    <w:rsid w:val="00071DEA"/>
    <w:rsid w:val="00073DAE"/>
    <w:rsid w:val="000D0860"/>
    <w:rsid w:val="000D1C62"/>
    <w:rsid w:val="000D70A9"/>
    <w:rsid w:val="00114183"/>
    <w:rsid w:val="001156C2"/>
    <w:rsid w:val="00116DE4"/>
    <w:rsid w:val="00152CC4"/>
    <w:rsid w:val="00186DC3"/>
    <w:rsid w:val="00195731"/>
    <w:rsid w:val="001C6BFA"/>
    <w:rsid w:val="001D279D"/>
    <w:rsid w:val="001D29B8"/>
    <w:rsid w:val="001D5E50"/>
    <w:rsid w:val="001F1335"/>
    <w:rsid w:val="00222E80"/>
    <w:rsid w:val="0024282C"/>
    <w:rsid w:val="00247DD9"/>
    <w:rsid w:val="00256655"/>
    <w:rsid w:val="002A59C4"/>
    <w:rsid w:val="002F71DE"/>
    <w:rsid w:val="00305991"/>
    <w:rsid w:val="0031226E"/>
    <w:rsid w:val="0039356D"/>
    <w:rsid w:val="003B1E06"/>
    <w:rsid w:val="003D60DF"/>
    <w:rsid w:val="004200E2"/>
    <w:rsid w:val="00427B30"/>
    <w:rsid w:val="00430FF9"/>
    <w:rsid w:val="0043523B"/>
    <w:rsid w:val="004561B4"/>
    <w:rsid w:val="00461343"/>
    <w:rsid w:val="004622F5"/>
    <w:rsid w:val="00486D20"/>
    <w:rsid w:val="0048755C"/>
    <w:rsid w:val="004A3164"/>
    <w:rsid w:val="004A645D"/>
    <w:rsid w:val="004A6B19"/>
    <w:rsid w:val="004D0DDF"/>
    <w:rsid w:val="004F10D9"/>
    <w:rsid w:val="004F7000"/>
    <w:rsid w:val="00505477"/>
    <w:rsid w:val="00551625"/>
    <w:rsid w:val="005568FE"/>
    <w:rsid w:val="005573BF"/>
    <w:rsid w:val="005A5D2E"/>
    <w:rsid w:val="005C4D2F"/>
    <w:rsid w:val="005E58CC"/>
    <w:rsid w:val="00600756"/>
    <w:rsid w:val="00612361"/>
    <w:rsid w:val="0061650B"/>
    <w:rsid w:val="0062067D"/>
    <w:rsid w:val="00664A05"/>
    <w:rsid w:val="00691974"/>
    <w:rsid w:val="0069628B"/>
    <w:rsid w:val="006A4928"/>
    <w:rsid w:val="006D0371"/>
    <w:rsid w:val="007051B7"/>
    <w:rsid w:val="007154C2"/>
    <w:rsid w:val="00732B97"/>
    <w:rsid w:val="0075788F"/>
    <w:rsid w:val="00763A13"/>
    <w:rsid w:val="00766F98"/>
    <w:rsid w:val="007678A9"/>
    <w:rsid w:val="00773640"/>
    <w:rsid w:val="007753F5"/>
    <w:rsid w:val="00783051"/>
    <w:rsid w:val="007B405C"/>
    <w:rsid w:val="007C1764"/>
    <w:rsid w:val="007D13BB"/>
    <w:rsid w:val="007E7D00"/>
    <w:rsid w:val="007F08E9"/>
    <w:rsid w:val="007F2AA6"/>
    <w:rsid w:val="00805BAD"/>
    <w:rsid w:val="00811CCF"/>
    <w:rsid w:val="00811EEB"/>
    <w:rsid w:val="0083410F"/>
    <w:rsid w:val="00866CD6"/>
    <w:rsid w:val="008A1344"/>
    <w:rsid w:val="008A1BF0"/>
    <w:rsid w:val="008B7438"/>
    <w:rsid w:val="008C7FB4"/>
    <w:rsid w:val="008D60F8"/>
    <w:rsid w:val="008F1A71"/>
    <w:rsid w:val="00904CC0"/>
    <w:rsid w:val="009573A9"/>
    <w:rsid w:val="00965B58"/>
    <w:rsid w:val="009940E5"/>
    <w:rsid w:val="009E5458"/>
    <w:rsid w:val="00A36276"/>
    <w:rsid w:val="00A42B2F"/>
    <w:rsid w:val="00A552D9"/>
    <w:rsid w:val="00A642AC"/>
    <w:rsid w:val="00A66930"/>
    <w:rsid w:val="00A77047"/>
    <w:rsid w:val="00A854CB"/>
    <w:rsid w:val="00AB23CA"/>
    <w:rsid w:val="00AD1D55"/>
    <w:rsid w:val="00AD6631"/>
    <w:rsid w:val="00AE71C0"/>
    <w:rsid w:val="00B04C46"/>
    <w:rsid w:val="00B10A64"/>
    <w:rsid w:val="00B5552C"/>
    <w:rsid w:val="00B716D1"/>
    <w:rsid w:val="00B83045"/>
    <w:rsid w:val="00B8318B"/>
    <w:rsid w:val="00BF01B8"/>
    <w:rsid w:val="00BF4B0B"/>
    <w:rsid w:val="00C4004F"/>
    <w:rsid w:val="00C65BDF"/>
    <w:rsid w:val="00C84E89"/>
    <w:rsid w:val="00CA513F"/>
    <w:rsid w:val="00CA7668"/>
    <w:rsid w:val="00CC66AE"/>
    <w:rsid w:val="00CD0197"/>
    <w:rsid w:val="00CD62D1"/>
    <w:rsid w:val="00CE262B"/>
    <w:rsid w:val="00D23E45"/>
    <w:rsid w:val="00D63032"/>
    <w:rsid w:val="00DB62B1"/>
    <w:rsid w:val="00DE0679"/>
    <w:rsid w:val="00E022E4"/>
    <w:rsid w:val="00E178A9"/>
    <w:rsid w:val="00E4600E"/>
    <w:rsid w:val="00E604E7"/>
    <w:rsid w:val="00E83B7C"/>
    <w:rsid w:val="00EC3B2C"/>
    <w:rsid w:val="00ED3DC9"/>
    <w:rsid w:val="00ED7B30"/>
    <w:rsid w:val="00EE4304"/>
    <w:rsid w:val="00F00142"/>
    <w:rsid w:val="00F01D1E"/>
    <w:rsid w:val="00F1162A"/>
    <w:rsid w:val="00F14654"/>
    <w:rsid w:val="00F33EFE"/>
    <w:rsid w:val="00F36236"/>
    <w:rsid w:val="00F57DBD"/>
    <w:rsid w:val="00F62F51"/>
    <w:rsid w:val="00F778AE"/>
    <w:rsid w:val="00F9633E"/>
    <w:rsid w:val="00FD2D33"/>
    <w:rsid w:val="00FD4DF3"/>
    <w:rsid w:val="00FE20BD"/>
    <w:rsid w:val="00FE56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3ECCA4"/>
  <w15:chartTrackingRefBased/>
  <w15:docId w15:val="{7F8813EA-BBB1-4590-9FC9-76C16DFC7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773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640"/>
    <w:rPr>
      <w:rFonts w:ascii="Segoe UI" w:hAnsi="Segoe UI" w:cs="Segoe UI"/>
      <w:sz w:val="18"/>
      <w:szCs w:val="18"/>
    </w:rPr>
  </w:style>
  <w:style w:type="paragraph" w:styleId="ListParagraph">
    <w:name w:val="List Paragraph"/>
    <w:basedOn w:val="Normal"/>
    <w:uiPriority w:val="34"/>
    <w:unhideWhenUsed/>
    <w:qFormat/>
    <w:rsid w:val="00773640"/>
    <w:pPr>
      <w:ind w:left="720"/>
      <w:contextualSpacing/>
    </w:pPr>
  </w:style>
  <w:style w:type="character" w:styleId="UnresolvedMention">
    <w:name w:val="Unresolved Mention"/>
    <w:basedOn w:val="DefaultParagraphFont"/>
    <w:uiPriority w:val="99"/>
    <w:semiHidden/>
    <w:unhideWhenUsed/>
    <w:rsid w:val="00904CC0"/>
    <w:rPr>
      <w:color w:val="808080"/>
      <w:shd w:val="clear" w:color="auto" w:fill="E6E6E6"/>
    </w:rPr>
  </w:style>
  <w:style w:type="character" w:styleId="FollowedHyperlink">
    <w:name w:val="FollowedHyperlink"/>
    <w:basedOn w:val="DefaultParagraphFont"/>
    <w:uiPriority w:val="99"/>
    <w:semiHidden/>
    <w:unhideWhenUsed/>
    <w:rsid w:val="005E58CC"/>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seventgenerator.herokuapp.com/"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6157CFEE884F30B71F6E41B7E551F8"/>
        <w:category>
          <w:name w:val="General"/>
          <w:gallery w:val="placeholder"/>
        </w:category>
        <w:types>
          <w:type w:val="bbPlcHdr"/>
        </w:types>
        <w:behaviors>
          <w:behavior w:val="content"/>
        </w:behaviors>
        <w:guid w:val="{BC18E16C-3F9F-472C-9497-947BE383E6B0}"/>
      </w:docPartPr>
      <w:docPartBody>
        <w:p w:rsidR="00A2361A" w:rsidRDefault="00A2361A">
          <w:pPr>
            <w:pStyle w:val="B16157CFEE884F30B71F6E41B7E551F8"/>
          </w:pPr>
          <w:r>
            <w:t>[Street Address]</w:t>
          </w:r>
          <w:r>
            <w:br/>
            <w:t>[City, ST ZIP Code]</w:t>
          </w:r>
        </w:p>
      </w:docPartBody>
    </w:docPart>
    <w:docPart>
      <w:docPartPr>
        <w:name w:val="66A926E016D44873AF829FCA43485D39"/>
        <w:category>
          <w:name w:val="General"/>
          <w:gallery w:val="placeholder"/>
        </w:category>
        <w:types>
          <w:type w:val="bbPlcHdr"/>
        </w:types>
        <w:behaviors>
          <w:behavior w:val="content"/>
        </w:behaviors>
        <w:guid w:val="{5AA1F170-7275-4260-8DAE-3C00B4E8258C}"/>
      </w:docPartPr>
      <w:docPartBody>
        <w:p w:rsidR="00A2361A" w:rsidRDefault="00A2361A">
          <w:pPr>
            <w:pStyle w:val="66A926E016D44873AF829FCA43485D39"/>
          </w:pPr>
          <w:r>
            <w:t>[Business Plan Title]</w:t>
          </w:r>
        </w:p>
      </w:docPartBody>
    </w:docPart>
    <w:docPart>
      <w:docPartPr>
        <w:name w:val="A23E41F848954269B764FC88DF965502"/>
        <w:category>
          <w:name w:val="General"/>
          <w:gallery w:val="placeholder"/>
        </w:category>
        <w:types>
          <w:type w:val="bbPlcHdr"/>
        </w:types>
        <w:behaviors>
          <w:behavior w:val="content"/>
        </w:behaviors>
        <w:guid w:val="{BC0B2CC6-73CD-4BE6-9433-25BBDC7CE078}"/>
      </w:docPartPr>
      <w:docPartBody>
        <w:p w:rsidR="00A2361A" w:rsidRDefault="00A2361A">
          <w:pPr>
            <w:pStyle w:val="A23E41F848954269B764FC88DF965502"/>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1A"/>
    <w:rsid w:val="000A52B7"/>
    <w:rsid w:val="000D1029"/>
    <w:rsid w:val="000E47F9"/>
    <w:rsid w:val="001F4E41"/>
    <w:rsid w:val="002409D9"/>
    <w:rsid w:val="005915A0"/>
    <w:rsid w:val="005F5ED8"/>
    <w:rsid w:val="0066441A"/>
    <w:rsid w:val="00733A68"/>
    <w:rsid w:val="007C1A05"/>
    <w:rsid w:val="00A2361A"/>
    <w:rsid w:val="00C15097"/>
    <w:rsid w:val="00D5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47F9"/>
    <w:rPr>
      <w:color w:val="808080"/>
    </w:rPr>
  </w:style>
  <w:style w:type="paragraph" w:customStyle="1" w:styleId="F9D80B22904E458FA1E84AEA4DE8A3DA">
    <w:name w:val="F9D80B22904E458FA1E84AEA4DE8A3DA"/>
  </w:style>
  <w:style w:type="paragraph" w:customStyle="1" w:styleId="7EDCB03313C84EE58CFE64AB97AF32D1">
    <w:name w:val="7EDCB03313C84EE58CFE64AB97AF32D1"/>
  </w:style>
  <w:style w:type="paragraph" w:customStyle="1" w:styleId="27E1F938131D480AA1FA38EE18B620D4">
    <w:name w:val="27E1F938131D480AA1FA38EE18B620D4"/>
  </w:style>
  <w:style w:type="paragraph" w:customStyle="1" w:styleId="B16157CFEE884F30B71F6E41B7E551F8">
    <w:name w:val="B16157CFEE884F30B71F6E41B7E551F8"/>
  </w:style>
  <w:style w:type="paragraph" w:customStyle="1" w:styleId="0915CEBA65D24F0B9E24630D1EDCFD69">
    <w:name w:val="0915CEBA65D24F0B9E24630D1EDCFD69"/>
  </w:style>
  <w:style w:type="paragraph" w:customStyle="1" w:styleId="E10F0F4E5E13406297DA1B4FDA40B23E">
    <w:name w:val="E10F0F4E5E13406297DA1B4FDA40B23E"/>
  </w:style>
  <w:style w:type="paragraph" w:customStyle="1" w:styleId="4E72FD3F1CDD415B947F7B27765801B2">
    <w:name w:val="4E72FD3F1CDD415B947F7B27765801B2"/>
  </w:style>
  <w:style w:type="paragraph" w:customStyle="1" w:styleId="09A02148456D472BAF9E7D436EB4F4BE">
    <w:name w:val="09A02148456D472BAF9E7D436EB4F4BE"/>
  </w:style>
  <w:style w:type="paragraph" w:customStyle="1" w:styleId="66A926E016D44873AF829FCA43485D39">
    <w:name w:val="66A926E016D44873AF829FCA43485D39"/>
  </w:style>
  <w:style w:type="paragraph" w:customStyle="1" w:styleId="A23E41F848954269B764FC88DF965502">
    <w:name w:val="A23E41F848954269B764FC88DF965502"/>
  </w:style>
  <w:style w:type="paragraph" w:customStyle="1" w:styleId="69B7F80298FE4868BDF383E7A8CC0F1E">
    <w:name w:val="69B7F80298FE4868BDF383E7A8CC0F1E"/>
    <w:rsid w:val="00A2361A"/>
  </w:style>
  <w:style w:type="paragraph" w:customStyle="1" w:styleId="EF9CABF499BC4F0EBD83F906DC12F067">
    <w:name w:val="EF9CABF499BC4F0EBD83F906DC12F067"/>
    <w:rsid w:val="00A2361A"/>
  </w:style>
  <w:style w:type="paragraph" w:customStyle="1" w:styleId="9B25A5A31FC94ED88DD9A79F1044198C">
    <w:name w:val="9B25A5A31FC94ED88DD9A79F1044198C"/>
    <w:rsid w:val="00A2361A"/>
  </w:style>
  <w:style w:type="paragraph" w:customStyle="1" w:styleId="B41974A786FE40C39E8BB4C68340CA1B">
    <w:name w:val="B41974A786FE40C39E8BB4C68340CA1B"/>
    <w:rsid w:val="00A2361A"/>
  </w:style>
  <w:style w:type="paragraph" w:customStyle="1" w:styleId="8CB75559A31E44AF9FE5CEC665815C81">
    <w:name w:val="8CB75559A31E44AF9FE5CEC665815C81"/>
    <w:rsid w:val="00A2361A"/>
  </w:style>
  <w:style w:type="paragraph" w:customStyle="1" w:styleId="3B4C8B888FB041DFAF9111D6DEC53C3F">
    <w:name w:val="3B4C8B888FB041DFAF9111D6DEC53C3F"/>
    <w:rsid w:val="000A52B7"/>
  </w:style>
  <w:style w:type="paragraph" w:customStyle="1" w:styleId="11DD476FCAD5483892B08A6E2EB2D357">
    <w:name w:val="11DD476FCAD5483892B08A6E2EB2D357"/>
    <w:rsid w:val="000A52B7"/>
  </w:style>
  <w:style w:type="paragraph" w:customStyle="1" w:styleId="7758BD6D0830455487C51D15046CD021">
    <w:name w:val="7758BD6D0830455487C51D15046CD021"/>
    <w:rsid w:val="000A52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2018-04-08T00:00:00</PublishDate>
  <Abstract/>
  <CompanyAddress>Cisco Dynamic RevProxy
Senior Design
2018</CompanyAddress>
  <CompanyPhone/>
  <CompanyFax/>
  <CompanyEmail>wrooney@brownshilleng.com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28C6FF1-ACEC-49ED-A0F5-C75ED86E0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29</TotalTime>
  <Pages>4</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Genesee             New Trend Features</vt:lpstr>
    </vt:vector>
  </TitlesOfParts>
  <Company>Browns Hill Engineering &amp; Control</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Generator (AWS Simulator)</dc:title>
  <dc:subject>Guide</dc:subject>
  <dc:creator>Will</dc:creator>
  <cp:keywords/>
  <dc:description/>
  <cp:lastModifiedBy>Will</cp:lastModifiedBy>
  <cp:revision>4</cp:revision>
  <cp:lastPrinted>2018-04-08T23:03:00Z</cp:lastPrinted>
  <dcterms:created xsi:type="dcterms:W3CDTF">2018-04-17T16:52:00Z</dcterms:created>
  <dcterms:modified xsi:type="dcterms:W3CDTF">2018-04-17T19:22:00Z</dcterms:modified>
  <cp:contentStatus>http://www.brownshilleng.com/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